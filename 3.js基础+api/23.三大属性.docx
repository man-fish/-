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ind w:firstLine="321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三大属性：</w:t>
      </w:r>
    </w:p>
    <w:p>
      <w:r>
        <w:drawing>
          <wp:inline distT="0" distB="0" distL="114300" distR="114300">
            <wp:extent cx="5269230" cy="881380"/>
            <wp:effectExtent l="0" t="0" r="381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81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因为在style标签中设置的样式属性是获取不到的，所以我们使用以下方法来获得属性。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获取属性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属性1：OFFSET（需要拖标）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获取top/right时：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OffsetLeft:注意这是数字类型的。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168775" cy="381000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6877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没有定位时，给一个包含在父元素里的子元素使用此属性时，子元素的位置要加上父元素的border，margin，和padding还有子元素的margin。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有定位时就是相对于父元素的位置，只需要加上自己的margin还有自己的left。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其实就是实际宽度和实际高度要加上边界的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讨论一下getstyle：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504055" cy="1272540"/>
            <wp:effectExtent l="0" t="0" r="10795" b="381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4055" cy="1272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由于假设一个元素没有拖标，但是事实上它是有left属性的只是因为没有显示，</w:t>
      </w:r>
      <w:r>
        <w:rPr>
          <w:rFonts w:hint="eastAsia"/>
          <w:lang w:val="en-US" w:eastAsia="zh-CN"/>
        </w:rPr>
        <w:t>这时候offsetLeft就没法计算这样的left值，而且offset也不好改变对应的属性，于是乎，我们就使用这个getstyle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getcomputerstyle是window对象的一个方法，参数是对象和没有伪类，（a:hover）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currentStyle可以说是一个属性。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因为ie8不支持getcomputedStyle于是乎：兼容代码。。。。。。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上面的打个比方就好像我有一百元但是没必要掏出来证明给你看看。</w:t>
      </w:r>
    </w:p>
    <w:p>
      <w:pPr>
        <w:numPr>
          <w:ilvl w:val="0"/>
          <w:numId w:val="0"/>
        </w:numPr>
        <w:rPr>
          <w:rFonts w:hint="eastAsia"/>
          <w:color w:val="FF0000"/>
          <w:highlight w:val="yellow"/>
          <w:lang w:val="en-US" w:eastAsia="zh-CN"/>
        </w:rPr>
      </w:pPr>
      <w:r>
        <w:rPr>
          <w:rFonts w:hint="eastAsia"/>
          <w:color w:val="FF0000"/>
          <w:highlight w:val="yellow"/>
          <w:lang w:val="en-US" w:eastAsia="zh-CN"/>
        </w:rPr>
        <w:t>Window.getstyle会获得元素的各种属性，是一个对象。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不过getStyle 得到的是字符串类型的，所以要使用parseInt转换为数字类型</w:t>
      </w:r>
      <w:r>
        <w:rPr>
          <w:rFonts w:hint="eastAsia"/>
          <w:lang w:val="en-US" w:eastAsia="zh-CN"/>
        </w:rPr>
        <w:t>。</w:t>
      </w:r>
      <w:bookmarkStart w:id="0" w:name="_GoBack"/>
      <w:bookmarkEnd w:id="0"/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属性2：SCROLL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1.scrollWidth/Height：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当一个父元素没有内容或者元素内容少时，是这个父元素的实际宽，（不包括边框）。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当一个父元素包含内容的时候，指的是该元素内容的实际高度，不会因为overflow属性而变小，只会因为滚动条的站字符而使实际高度变大。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scrollTop/scrollLeft：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就是内容超出元素实际高度的距离，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28440" cy="2603500"/>
            <wp:effectExtent l="0" t="0" r="10160" b="6350"/>
            <wp:docPr id="11" name="图片 11" descr="scrollwid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crollwidth"/>
                    <pic:cNvPicPr>
                      <a:picLocks noChangeAspect="1"/>
                    </pic:cNvPicPr>
                  </pic:nvPicPr>
                  <pic:blipFill>
                    <a:blip r:embed="rId7"/>
                    <a:srcRect r="5529" b="6804"/>
                    <a:stretch>
                      <a:fillRect/>
                    </a:stretch>
                  </pic:blipFill>
                  <pic:spPr>
                    <a:xfrm>
                      <a:off x="0" y="0"/>
                      <a:ext cx="402844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onscroll滚动事件：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制作固定导航栏：</w:t>
      </w:r>
    </w:p>
    <w:p>
      <w:pPr>
        <w:numPr>
          <w:ilvl w:val="0"/>
          <w:numId w:val="0"/>
        </w:numPr>
        <w:rPr>
          <w:rFonts w:hint="eastAsia"/>
          <w:strike w:val="0"/>
          <w:dstrike w:val="0"/>
          <w:u w:val="single" w:color="FF0000"/>
          <w:shd w:val="clear" w:color="FFFFFF" w:fill="D9D9D9"/>
          <w:lang w:val="en-US" w:eastAsia="zh-CN"/>
        </w:rPr>
      </w:pPr>
      <w:r>
        <w:rPr>
          <w:rFonts w:hint="eastAsia"/>
          <w:strike w:val="0"/>
          <w:dstrike w:val="0"/>
          <w:u w:val="single" w:color="FF0000"/>
          <w:shd w:val="clear" w:color="FFFFFF" w:fill="D9D9D9"/>
          <w:lang w:val="en-US" w:eastAsia="zh-CN"/>
        </w:rPr>
        <w:t>这里封装的goscroll是针对浏览器的滚动条来说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84265" cy="2693670"/>
            <wp:effectExtent l="0" t="0" r="6985" b="1143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2693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不同的浏览器认为浏览器对象的名字也不同。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Document.elemednt的全部对像就是body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别忘了你用fixed将要一直显示的元素固定之后，下面的元素会上移。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属性：ClientX：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Clientx：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ClientY：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ClientLeft：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Clientright：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eastAsia" w:ascii="幼圆" w:hAnsi="幼圆" w:eastAsia="幼圆" w:cs="幼圆"/>
          <w:i w:val="0"/>
          <w:caps w:val="0"/>
          <w:color w:val="393939"/>
          <w:spacing w:val="0"/>
          <w:sz w:val="20"/>
          <w:szCs w:val="20"/>
        </w:rPr>
      </w:pPr>
      <w:r>
        <w:rPr>
          <w:rFonts w:hint="eastAsia" w:ascii="幼圆" w:hAnsi="幼圆" w:eastAsia="幼圆" w:cs="幼圆"/>
          <w:i w:val="0"/>
          <w:caps w:val="0"/>
          <w:color w:val="393939"/>
          <w:spacing w:val="0"/>
          <w:sz w:val="20"/>
          <w:szCs w:val="20"/>
          <w:shd w:val="clear" w:fill="FAF7EF"/>
        </w:rPr>
        <w:t>client***属性（clientWidth、clientHeight）: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eastAsia" w:ascii="幼圆" w:hAnsi="幼圆" w:eastAsia="幼圆" w:cs="幼圆"/>
          <w:i w:val="0"/>
          <w:caps w:val="0"/>
          <w:color w:val="393939"/>
          <w:spacing w:val="0"/>
          <w:sz w:val="20"/>
          <w:szCs w:val="20"/>
        </w:rPr>
      </w:pPr>
      <w:r>
        <w:rPr>
          <w:rFonts w:hint="eastAsia" w:ascii="幼圆" w:hAnsi="幼圆" w:eastAsia="幼圆" w:cs="幼圆"/>
          <w:i w:val="0"/>
          <w:caps w:val="0"/>
          <w:color w:val="393939"/>
          <w:spacing w:val="0"/>
          <w:sz w:val="20"/>
          <w:szCs w:val="20"/>
          <w:shd w:val="clear" w:fill="FAF7EF"/>
        </w:rPr>
        <w:t>　　表示元素可以看到内容的可见区域部分，一般是最后一个对象条以下到状况栏以上的这个区域，与页面内容无关。且它会直接返回属性的数值大小，可直接进行计算。分开说的话也可以这样理解：若元素大小小于父元素，大小包括padding、content部分，不包括border；若元素大小大于父元素，则表示可以看到的部分的高或宽。</w:t>
      </w:r>
    </w:p>
    <w:p>
      <w:r>
        <w:drawing>
          <wp:inline distT="0" distB="0" distL="114300" distR="114300">
            <wp:extent cx="5268595" cy="2024380"/>
            <wp:effectExtent l="0" t="0" r="8255" b="1397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/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24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 xml:space="preserve">Offset是指外面整体，scroll是针对于内部（内容） 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Client</w:t>
      </w:r>
    </w:p>
    <w:p>
      <w:r>
        <w:drawing>
          <wp:inline distT="0" distB="0" distL="114300" distR="114300">
            <wp:extent cx="5271770" cy="2604770"/>
            <wp:effectExtent l="0" t="0" r="5080" b="508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04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因为很好用的pagex和e参数都在ie8中不支持，于是乎哎。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事件参数e的作用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指的就是针对鼠标（事件发声位置）的一个对象，这样pagex就是针对于他的横纵坐标了。</w:t>
      </w:r>
      <w:r>
        <w:drawing>
          <wp:inline distT="0" distB="0" distL="114300" distR="114300">
            <wp:extent cx="5269865" cy="3046730"/>
            <wp:effectExtent l="0" t="0" r="3175" b="127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46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pagex和pagexoffset的区别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两个都不是标准的写法在ie8中都不支持。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Pagex是指目标针对于窗口顶的高，在计算时是纯数字，会加上卷曲出去高度而达到窗口高度。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Pagexoffset是指滚动条卷曲出去的高度。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是e.pagex但是ie8双向不支持。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6184265" cy="759460"/>
            <wp:effectExtent l="0" t="0" r="6985" b="254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rcRect l="-318" t="2169" r="318" b="69637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759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这三种写法，是不同浏览器对于整个页面的认识。没有特定的兼容。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100955" cy="6204585"/>
            <wp:effectExtent l="0" t="0" r="4445" b="5715"/>
            <wp:docPr id="10" name="图片 10" descr="屏幕截图(6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(62)"/>
                    <pic:cNvPicPr>
                      <a:picLocks noChangeAspect="1"/>
                    </pic:cNvPicPr>
                  </pic:nvPicPr>
                  <pic:blipFill>
                    <a:blip r:embed="rId13"/>
                    <a:srcRect l="57579" t="10161" r="5716" b="12133"/>
                    <a:stretch>
                      <a:fillRect/>
                    </a:stretch>
                  </pic:blipFill>
                  <pic:spPr>
                    <a:xfrm>
                      <a:off x="0" y="0"/>
                      <a:ext cx="5100955" cy="620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讲解一下这个代码，如果不是ie8连带pagex和事件处理参数e都没有，我们根本不需要这些代码，但是他偏偏有，那么因为这个代码有很多嵌套关系，存到数组里就可以重复调用，我上面已经说了e的坐标是什么意思，那么我来讲解一下这下代码是怎么在ie8里获得e的位置的，首先第一个判断e是否存在，返回两种情况，之后的client获得可视区域的坐标，引用this.getevent this指的是大的对象，相当于一个嵌套调用。</w:t>
      </w: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2FF610"/>
    <w:multiLevelType w:val="singleLevel"/>
    <w:tmpl w:val="292FF61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5A2CD73D"/>
    <w:multiLevelType w:val="singleLevel"/>
    <w:tmpl w:val="5A2CD73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10F3226"/>
    <w:rsid w:val="010F3226"/>
    <w:rsid w:val="02C80DFC"/>
    <w:rsid w:val="08537DCA"/>
    <w:rsid w:val="09F44B9A"/>
    <w:rsid w:val="0A900518"/>
    <w:rsid w:val="0DC626B7"/>
    <w:rsid w:val="0ED670FE"/>
    <w:rsid w:val="167D1372"/>
    <w:rsid w:val="1F2418C2"/>
    <w:rsid w:val="21165D5C"/>
    <w:rsid w:val="25BF22DA"/>
    <w:rsid w:val="2974554D"/>
    <w:rsid w:val="2ADC7A8C"/>
    <w:rsid w:val="388E6C5B"/>
    <w:rsid w:val="38D35EDD"/>
    <w:rsid w:val="394D5494"/>
    <w:rsid w:val="3D8605E8"/>
    <w:rsid w:val="3E4965EC"/>
    <w:rsid w:val="4E421DE6"/>
    <w:rsid w:val="50FE6070"/>
    <w:rsid w:val="57E369DA"/>
    <w:rsid w:val="5F3F505F"/>
    <w:rsid w:val="66451191"/>
    <w:rsid w:val="666C5A9D"/>
    <w:rsid w:val="698F16F1"/>
    <w:rsid w:val="6C902132"/>
    <w:rsid w:val="6D535020"/>
    <w:rsid w:val="6E1E5504"/>
    <w:rsid w:val="71D15222"/>
    <w:rsid w:val="77DA2466"/>
    <w:rsid w:val="79186C27"/>
    <w:rsid w:val="7B803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microsoft.com/office/2007/relationships/hdphoto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LL\AppData\Roaming\Kingsoft\wps\addons\pool\win-i386\knewfileruby_1.0.0.12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67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2018-11-26T07:09:00Z</dcterms:created>
  <dc:creator>一枝鱼</dc:creator>
  <cp:lastModifiedBy>一枝鱼</cp:lastModifiedBy>
  <dcterms:modified xsi:type="dcterms:W3CDTF">2019-01-12T13:24:47Z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